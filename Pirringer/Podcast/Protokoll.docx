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0CE9DF" w14:textId="3BC0B876" w:rsidR="00F573D1" w:rsidRDefault="00F573D1">
      <w:pPr>
        <w:suppressAutoHyphens w:val="0"/>
        <w:rPr>
          <w:noProof/>
          <w:lang w:val="de-DE"/>
        </w:rPr>
      </w:pPr>
      <w:r>
        <w:rPr>
          <w:noProof/>
          <w:lang w:val="de-DE"/>
        </w:rPr>
        <w:t>Aufnahme Podcas</w:t>
      </w:r>
    </w:p>
    <w:p w14:paraId="5F3356BE" w14:textId="77777777" w:rsidR="00F573D1" w:rsidRDefault="00F573D1">
      <w:pPr>
        <w:suppressAutoHyphens w:val="0"/>
        <w:rPr>
          <w:noProof/>
          <w:lang w:val="de-DE"/>
        </w:rPr>
      </w:pPr>
    </w:p>
    <w:p w14:paraId="0198CF40" w14:textId="5674F04B" w:rsidR="00F573D1" w:rsidRDefault="00F573D1">
      <w:pPr>
        <w:suppressAutoHyphens w:val="0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033F4740" wp14:editId="1AD25917">
            <wp:extent cx="5762625" cy="4324350"/>
            <wp:effectExtent l="0" t="0" r="9525" b="0"/>
            <wp:docPr id="12181329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3321" w14:textId="77777777" w:rsidR="00F573D1" w:rsidRDefault="00F573D1">
      <w:pPr>
        <w:suppressAutoHyphens w:val="0"/>
        <w:rPr>
          <w:lang w:val="de-DE"/>
        </w:rPr>
      </w:pPr>
    </w:p>
    <w:p w14:paraId="46023D57" w14:textId="5FB9A42C" w:rsidR="00F573D1" w:rsidRDefault="00F573D1">
      <w:pPr>
        <w:suppressAutoHyphens w:val="0"/>
        <w:rPr>
          <w:lang w:val="de-DE"/>
        </w:rPr>
      </w:pPr>
      <w:r>
        <w:rPr>
          <w:lang w:val="de-DE"/>
        </w:rPr>
        <w:t>Wir verwenden OBS für die Aufnahme. Dafür wird zu Beginn eine NDI-Quelle erstellt.</w:t>
      </w:r>
    </w:p>
    <w:p w14:paraId="3478C938" w14:textId="3E9ECF5B" w:rsidR="00F573D1" w:rsidRDefault="00F573D1">
      <w:pPr>
        <w:suppressAutoHyphens w:val="0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2F7380E" wp14:editId="2BACAF6B">
            <wp:extent cx="2928701" cy="2197736"/>
            <wp:effectExtent l="3492" t="0" r="8573" b="8572"/>
            <wp:docPr id="191334461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29487" cy="219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30798" w14:textId="77777777" w:rsidR="00F573D1" w:rsidRDefault="00F573D1">
      <w:pPr>
        <w:suppressAutoHyphens w:val="0"/>
        <w:rPr>
          <w:lang w:val="de-DE"/>
        </w:rPr>
      </w:pPr>
    </w:p>
    <w:p w14:paraId="6AD4B369" w14:textId="77777777" w:rsidR="00F573D1" w:rsidRDefault="00F573D1">
      <w:pPr>
        <w:suppressAutoHyphens w:val="0"/>
        <w:rPr>
          <w:lang w:val="de-DE"/>
        </w:rPr>
      </w:pPr>
    </w:p>
    <w:p w14:paraId="2D231295" w14:textId="358C9C9F" w:rsidR="00F573D1" w:rsidRDefault="00F573D1">
      <w:pPr>
        <w:suppressAutoHyphens w:val="0"/>
        <w:rPr>
          <w:lang w:val="de-DE"/>
        </w:rPr>
      </w:pPr>
      <w:r>
        <w:rPr>
          <w:lang w:val="de-DE"/>
        </w:rPr>
        <w:lastRenderedPageBreak/>
        <w:t>Als Quelle wird dann der Audio Mixer ausgewählt.</w:t>
      </w:r>
    </w:p>
    <w:p w14:paraId="24C61C81" w14:textId="53D6DE62" w:rsidR="00F573D1" w:rsidRDefault="00F573D1">
      <w:pPr>
        <w:suppressAutoHyphens w:val="0"/>
        <w:rPr>
          <w:lang w:val="de-DE"/>
        </w:rPr>
      </w:pPr>
      <w:r>
        <w:rPr>
          <w:lang w:val="de-DE"/>
        </w:rPr>
        <w:t>Danach werden noch Allgemeine Settings in OBS getroffen.</w:t>
      </w:r>
    </w:p>
    <w:p w14:paraId="10B5281F" w14:textId="6980BA7B" w:rsidR="00F573D1" w:rsidRDefault="00F573D1" w:rsidP="00F573D1">
      <w:pPr>
        <w:suppressAutoHyphens w:val="0"/>
      </w:pPr>
      <w:r w:rsidRPr="00F573D1">
        <w:drawing>
          <wp:inline distT="0" distB="0" distL="0" distR="0" wp14:anchorId="43B4F8AF" wp14:editId="311AFCD9">
            <wp:extent cx="3543088" cy="2657316"/>
            <wp:effectExtent l="4763" t="0" r="5397" b="5398"/>
            <wp:docPr id="929491417" name="Grafik 4" descr="Ein Bild, das Text, Screenshot, Buch, paralle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91417" name="Grafik 4" descr="Ein Bild, das Text, Screenshot, Buch, parallel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52484" cy="266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6312" w14:textId="77777777" w:rsidR="00F573D1" w:rsidRDefault="00F573D1" w:rsidP="00F573D1">
      <w:pPr>
        <w:suppressAutoHyphens w:val="0"/>
      </w:pPr>
    </w:p>
    <w:p w14:paraId="64951148" w14:textId="77777777" w:rsidR="00D606CA" w:rsidRDefault="00D606CA" w:rsidP="00F573D1">
      <w:pPr>
        <w:suppressAutoHyphens w:val="0"/>
      </w:pPr>
    </w:p>
    <w:p w14:paraId="2FB43D35" w14:textId="77777777" w:rsidR="00D606CA" w:rsidRDefault="00D606CA" w:rsidP="00F573D1">
      <w:pPr>
        <w:suppressAutoHyphens w:val="0"/>
      </w:pPr>
    </w:p>
    <w:p w14:paraId="0FB4B540" w14:textId="77777777" w:rsidR="00D606CA" w:rsidRDefault="00D606CA" w:rsidP="00F573D1">
      <w:pPr>
        <w:suppressAutoHyphens w:val="0"/>
      </w:pPr>
    </w:p>
    <w:p w14:paraId="08EC2553" w14:textId="77777777" w:rsidR="00D606CA" w:rsidRDefault="00D606CA" w:rsidP="00F573D1">
      <w:pPr>
        <w:suppressAutoHyphens w:val="0"/>
      </w:pPr>
    </w:p>
    <w:p w14:paraId="250FB52F" w14:textId="77777777" w:rsidR="00D606CA" w:rsidRDefault="00D606CA" w:rsidP="00F573D1">
      <w:pPr>
        <w:suppressAutoHyphens w:val="0"/>
      </w:pPr>
    </w:p>
    <w:p w14:paraId="1FE4CE74" w14:textId="77777777" w:rsidR="00D606CA" w:rsidRDefault="00D606CA" w:rsidP="00F573D1">
      <w:pPr>
        <w:suppressAutoHyphens w:val="0"/>
      </w:pPr>
    </w:p>
    <w:p w14:paraId="16366F33" w14:textId="77777777" w:rsidR="00D606CA" w:rsidRDefault="00D606CA" w:rsidP="00F573D1">
      <w:pPr>
        <w:suppressAutoHyphens w:val="0"/>
      </w:pPr>
    </w:p>
    <w:p w14:paraId="6BD74D00" w14:textId="77777777" w:rsidR="00D606CA" w:rsidRDefault="00D606CA" w:rsidP="00F573D1">
      <w:pPr>
        <w:suppressAutoHyphens w:val="0"/>
      </w:pPr>
    </w:p>
    <w:p w14:paraId="70222CAA" w14:textId="77777777" w:rsidR="00D606CA" w:rsidRDefault="00D606CA" w:rsidP="00F573D1">
      <w:pPr>
        <w:suppressAutoHyphens w:val="0"/>
      </w:pPr>
    </w:p>
    <w:p w14:paraId="4860C574" w14:textId="77777777" w:rsidR="00D606CA" w:rsidRDefault="00D606CA" w:rsidP="00F573D1">
      <w:pPr>
        <w:suppressAutoHyphens w:val="0"/>
      </w:pPr>
    </w:p>
    <w:p w14:paraId="34DC8E04" w14:textId="77777777" w:rsidR="00D606CA" w:rsidRDefault="00D606CA" w:rsidP="00F573D1">
      <w:pPr>
        <w:suppressAutoHyphens w:val="0"/>
      </w:pPr>
    </w:p>
    <w:p w14:paraId="363F31B8" w14:textId="77777777" w:rsidR="00D606CA" w:rsidRDefault="00D606CA" w:rsidP="00F573D1">
      <w:pPr>
        <w:suppressAutoHyphens w:val="0"/>
      </w:pPr>
    </w:p>
    <w:p w14:paraId="47975583" w14:textId="77777777" w:rsidR="00D606CA" w:rsidRDefault="00D606CA" w:rsidP="00F573D1">
      <w:pPr>
        <w:suppressAutoHyphens w:val="0"/>
      </w:pPr>
    </w:p>
    <w:p w14:paraId="232914DA" w14:textId="77777777" w:rsidR="00D606CA" w:rsidRDefault="00D606CA" w:rsidP="00F573D1">
      <w:pPr>
        <w:suppressAutoHyphens w:val="0"/>
      </w:pPr>
    </w:p>
    <w:p w14:paraId="11AE9141" w14:textId="77777777" w:rsidR="00D606CA" w:rsidRDefault="00D606CA" w:rsidP="00F573D1">
      <w:pPr>
        <w:suppressAutoHyphens w:val="0"/>
      </w:pPr>
    </w:p>
    <w:p w14:paraId="51C726E9" w14:textId="77777777" w:rsidR="00D606CA" w:rsidRDefault="00D606CA" w:rsidP="00F573D1">
      <w:pPr>
        <w:suppressAutoHyphens w:val="0"/>
      </w:pPr>
    </w:p>
    <w:p w14:paraId="2A721FE8" w14:textId="34CE6751" w:rsidR="00D606CA" w:rsidRPr="00F573D1" w:rsidRDefault="00452172" w:rsidP="00F573D1">
      <w:pPr>
        <w:suppressAutoHyphens w:val="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1A13433" wp14:editId="462EE3EE">
            <wp:simplePos x="0" y="0"/>
            <wp:positionH relativeFrom="column">
              <wp:posOffset>1025779</wp:posOffset>
            </wp:positionH>
            <wp:positionV relativeFrom="paragraph">
              <wp:posOffset>5775426</wp:posOffset>
            </wp:positionV>
            <wp:extent cx="3946551" cy="2959913"/>
            <wp:effectExtent l="0" t="0" r="0" b="0"/>
            <wp:wrapSquare wrapText="bothSides"/>
            <wp:docPr id="1887557128" name="Grafik 8" descr="Ein Bild, das Text, Screenshot, Elektronik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57128" name="Grafik 8" descr="Ein Bild, das Text, Screenshot, Elektronik, Multimedia-Softwar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551" cy="295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5EC">
        <w:rPr>
          <w:noProof/>
        </w:rPr>
        <w:drawing>
          <wp:anchor distT="0" distB="0" distL="114300" distR="114300" simplePos="0" relativeHeight="251659264" behindDoc="0" locked="0" layoutInCell="1" allowOverlap="1" wp14:anchorId="305C5734" wp14:editId="5BC3542A">
            <wp:simplePos x="0" y="0"/>
            <wp:positionH relativeFrom="column">
              <wp:posOffset>1022808</wp:posOffset>
            </wp:positionH>
            <wp:positionV relativeFrom="paragraph">
              <wp:posOffset>2873806</wp:posOffset>
            </wp:positionV>
            <wp:extent cx="3865880" cy="2899410"/>
            <wp:effectExtent l="0" t="0" r="1270" b="0"/>
            <wp:wrapSquare wrapText="bothSides"/>
            <wp:docPr id="1171943251" name="Grafik 7" descr="Ein Bild, das Elektronik, Text, Screenshot, Elektronisches Gerä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43251" name="Grafik 7" descr="Ein Bild, das Elektronik, Text, Screenshot, Elektronisches Gerä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88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5EC">
        <w:rPr>
          <w:noProof/>
        </w:rPr>
        <w:drawing>
          <wp:anchor distT="0" distB="0" distL="114300" distR="114300" simplePos="0" relativeHeight="251660288" behindDoc="0" locked="0" layoutInCell="1" allowOverlap="1" wp14:anchorId="0E4A40B6" wp14:editId="77FF8D4D">
            <wp:simplePos x="0" y="0"/>
            <wp:positionH relativeFrom="column">
              <wp:posOffset>1360170</wp:posOffset>
            </wp:positionH>
            <wp:positionV relativeFrom="paragraph">
              <wp:posOffset>436270</wp:posOffset>
            </wp:positionV>
            <wp:extent cx="3176905" cy="2382520"/>
            <wp:effectExtent l="0" t="0" r="4445" b="0"/>
            <wp:wrapSquare wrapText="bothSides"/>
            <wp:docPr id="626334740" name="Grafik 9" descr="Ein Bild, das Elektronik, Text, Screenshot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34740" name="Grafik 9" descr="Ein Bild, das Elektronik, Text, Screenshot, Multimedia-Softwar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905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6CA">
        <w:t>Settings für den Audio Mixer:</w:t>
      </w:r>
      <w:r w:rsidR="00D606CA">
        <w:br/>
      </w:r>
    </w:p>
    <w:p w14:paraId="2602A634" w14:textId="06CC7A04" w:rsidR="00F573D1" w:rsidRDefault="00DF65EC">
      <w:pPr>
        <w:suppressAutoHyphens w:val="0"/>
        <w:rPr>
          <w:lang w:val="de-D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8A3517" wp14:editId="6E092678">
            <wp:simplePos x="0" y="0"/>
            <wp:positionH relativeFrom="column">
              <wp:posOffset>1371600</wp:posOffset>
            </wp:positionH>
            <wp:positionV relativeFrom="paragraph">
              <wp:posOffset>400050</wp:posOffset>
            </wp:positionV>
            <wp:extent cx="3129915" cy="2347595"/>
            <wp:effectExtent l="0" t="8890" r="4445" b="4445"/>
            <wp:wrapSquare wrapText="bothSides"/>
            <wp:docPr id="1540549728" name="Grafik 6" descr="Ein Bild, das Screenshot, Display, Text, Elektronik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49728" name="Grafik 6" descr="Ein Bild, das Screenshot, Display, Text, Elektronik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29915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F1C06" w14:textId="66869667" w:rsidR="00F573D1" w:rsidRDefault="00F573D1">
      <w:pPr>
        <w:suppressAutoHyphens w:val="0"/>
        <w:rPr>
          <w:lang w:val="de-DE"/>
        </w:rPr>
      </w:pPr>
      <w:r>
        <w:rPr>
          <w:lang w:val="de-DE"/>
        </w:rPr>
        <w:br w:type="page"/>
      </w:r>
    </w:p>
    <w:p w14:paraId="2329B93C" w14:textId="2D200C0F" w:rsidR="00452172" w:rsidRDefault="00452172">
      <w:pPr>
        <w:suppressAutoHyphens w:val="0"/>
        <w:rPr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B2B07CC" wp14:editId="4DF93F95">
            <wp:simplePos x="0" y="0"/>
            <wp:positionH relativeFrom="column">
              <wp:posOffset>987247</wp:posOffset>
            </wp:positionH>
            <wp:positionV relativeFrom="paragraph">
              <wp:posOffset>127</wp:posOffset>
            </wp:positionV>
            <wp:extent cx="3778250" cy="2833370"/>
            <wp:effectExtent l="0" t="0" r="0" b="5080"/>
            <wp:wrapSquare wrapText="bothSides"/>
            <wp:docPr id="605401449" name="Grafik 5" descr="Ein Bild, das Elektronik, Text, Screenshot, Elektronisches Gerä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01449" name="Grafik 5" descr="Ein Bild, das Elektronik, Text, Screenshot, Elektronisches Gerä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789BDE" w14:textId="0B978C48" w:rsidR="00452172" w:rsidRDefault="00452172">
      <w:pPr>
        <w:suppressAutoHyphens w:val="0"/>
        <w:rPr>
          <w:lang w:val="de-DE"/>
        </w:rPr>
      </w:pPr>
    </w:p>
    <w:p w14:paraId="22E5EF15" w14:textId="77777777" w:rsidR="00452172" w:rsidRDefault="00452172">
      <w:pPr>
        <w:suppressAutoHyphens w:val="0"/>
        <w:rPr>
          <w:lang w:val="de-DE"/>
        </w:rPr>
      </w:pPr>
    </w:p>
    <w:p w14:paraId="4340B6C4" w14:textId="7618ECF1" w:rsidR="00452172" w:rsidRDefault="00452172">
      <w:pPr>
        <w:suppressAutoHyphens w:val="0"/>
        <w:rPr>
          <w:lang w:val="de-DE"/>
        </w:rPr>
      </w:pPr>
    </w:p>
    <w:p w14:paraId="1A7E4463" w14:textId="742730FA" w:rsidR="00452172" w:rsidRDefault="00452172">
      <w:pPr>
        <w:suppressAutoHyphens w:val="0"/>
        <w:rPr>
          <w:lang w:val="de-DE"/>
        </w:rPr>
      </w:pPr>
    </w:p>
    <w:p w14:paraId="4FD99B09" w14:textId="60B8D068" w:rsidR="00452172" w:rsidRDefault="00452172">
      <w:pPr>
        <w:suppressAutoHyphens w:val="0"/>
        <w:rPr>
          <w:lang w:val="de-DE"/>
        </w:rPr>
      </w:pPr>
    </w:p>
    <w:p w14:paraId="0A4BAFE1" w14:textId="77777777" w:rsidR="00452172" w:rsidRDefault="00452172">
      <w:pPr>
        <w:suppressAutoHyphens w:val="0"/>
        <w:rPr>
          <w:lang w:val="de-DE"/>
        </w:rPr>
      </w:pPr>
    </w:p>
    <w:p w14:paraId="67AC7C0B" w14:textId="77777777" w:rsidR="00452172" w:rsidRDefault="00452172">
      <w:pPr>
        <w:suppressAutoHyphens w:val="0"/>
        <w:rPr>
          <w:lang w:val="de-DE"/>
        </w:rPr>
      </w:pPr>
    </w:p>
    <w:p w14:paraId="5C6632D2" w14:textId="1B3BD6D1" w:rsidR="00452172" w:rsidRDefault="00452172">
      <w:pPr>
        <w:suppressAutoHyphens w:val="0"/>
        <w:rPr>
          <w:lang w:val="de-DE"/>
        </w:rPr>
      </w:pPr>
    </w:p>
    <w:p w14:paraId="5E1F7165" w14:textId="77777777" w:rsidR="00452172" w:rsidRDefault="00452172">
      <w:pPr>
        <w:suppressAutoHyphens w:val="0"/>
        <w:rPr>
          <w:lang w:val="de-DE"/>
        </w:rPr>
      </w:pPr>
    </w:p>
    <w:p w14:paraId="0CB5BFB2" w14:textId="77777777" w:rsidR="00452172" w:rsidRDefault="00452172">
      <w:pPr>
        <w:suppressAutoHyphens w:val="0"/>
        <w:rPr>
          <w:lang w:val="de-DE"/>
        </w:rPr>
      </w:pPr>
    </w:p>
    <w:p w14:paraId="7B3C0367" w14:textId="77777777" w:rsidR="00452172" w:rsidRDefault="00452172">
      <w:pPr>
        <w:suppressAutoHyphens w:val="0"/>
        <w:rPr>
          <w:lang w:val="de-DE"/>
        </w:rPr>
      </w:pPr>
    </w:p>
    <w:p w14:paraId="76CD3B99" w14:textId="77777777" w:rsidR="00452172" w:rsidRDefault="00452172">
      <w:pPr>
        <w:suppressAutoHyphens w:val="0"/>
        <w:rPr>
          <w:lang w:val="de-DE"/>
        </w:rPr>
      </w:pPr>
    </w:p>
    <w:p w14:paraId="1A0D5FBE" w14:textId="77777777" w:rsidR="00452172" w:rsidRDefault="00452172">
      <w:pPr>
        <w:suppressAutoHyphens w:val="0"/>
        <w:rPr>
          <w:lang w:val="de-DE"/>
        </w:rPr>
      </w:pPr>
    </w:p>
    <w:p w14:paraId="4AD22C93" w14:textId="77777777" w:rsidR="00452172" w:rsidRDefault="00452172">
      <w:pPr>
        <w:suppressAutoHyphens w:val="0"/>
        <w:rPr>
          <w:lang w:val="de-DE"/>
        </w:rPr>
      </w:pPr>
    </w:p>
    <w:p w14:paraId="6496A370" w14:textId="7DE46503" w:rsidR="00452172" w:rsidRDefault="00452172">
      <w:pPr>
        <w:suppressAutoHyphens w:val="0"/>
        <w:rPr>
          <w:lang w:val="de-DE"/>
        </w:rPr>
      </w:pPr>
    </w:p>
    <w:p w14:paraId="2E08A29B" w14:textId="2CED578E" w:rsidR="00452172" w:rsidRDefault="00452172">
      <w:pPr>
        <w:suppressAutoHyphens w:val="0"/>
        <w:rPr>
          <w:lang w:val="de-DE"/>
        </w:rPr>
      </w:pPr>
    </w:p>
    <w:p w14:paraId="37F64D91" w14:textId="77777777" w:rsidR="00452172" w:rsidRDefault="00452172">
      <w:pPr>
        <w:suppressAutoHyphens w:val="0"/>
        <w:rPr>
          <w:lang w:val="de-DE"/>
        </w:rPr>
      </w:pPr>
    </w:p>
    <w:p w14:paraId="17C0FB9A" w14:textId="77777777" w:rsidR="00452172" w:rsidRDefault="00452172">
      <w:pPr>
        <w:suppressAutoHyphens w:val="0"/>
        <w:rPr>
          <w:lang w:val="de-DE"/>
        </w:rPr>
      </w:pPr>
    </w:p>
    <w:p w14:paraId="2E689D27" w14:textId="77777777" w:rsidR="00452172" w:rsidRDefault="00452172">
      <w:pPr>
        <w:suppressAutoHyphens w:val="0"/>
        <w:rPr>
          <w:lang w:val="de-DE"/>
        </w:rPr>
      </w:pPr>
    </w:p>
    <w:p w14:paraId="060830A3" w14:textId="77777777" w:rsidR="00452172" w:rsidRDefault="00452172">
      <w:pPr>
        <w:suppressAutoHyphens w:val="0"/>
        <w:rPr>
          <w:lang w:val="de-DE"/>
        </w:rPr>
      </w:pPr>
    </w:p>
    <w:p w14:paraId="10647D72" w14:textId="77777777" w:rsidR="00452172" w:rsidRDefault="00452172">
      <w:pPr>
        <w:suppressAutoHyphens w:val="0"/>
        <w:rPr>
          <w:lang w:val="de-DE"/>
        </w:rPr>
      </w:pPr>
    </w:p>
    <w:p w14:paraId="31D76C67" w14:textId="77777777" w:rsidR="00452172" w:rsidRDefault="00452172">
      <w:pPr>
        <w:suppressAutoHyphens w:val="0"/>
        <w:rPr>
          <w:lang w:val="de-DE"/>
        </w:rPr>
      </w:pPr>
    </w:p>
    <w:p w14:paraId="65FC5EB3" w14:textId="77777777" w:rsidR="00452172" w:rsidRDefault="00452172">
      <w:pPr>
        <w:suppressAutoHyphens w:val="0"/>
        <w:rPr>
          <w:lang w:val="de-DE"/>
        </w:rPr>
      </w:pPr>
    </w:p>
    <w:p w14:paraId="683D202C" w14:textId="77777777" w:rsidR="00452172" w:rsidRDefault="00452172">
      <w:pPr>
        <w:suppressAutoHyphens w:val="0"/>
        <w:rPr>
          <w:lang w:val="de-DE"/>
        </w:rPr>
      </w:pPr>
    </w:p>
    <w:p w14:paraId="30B12E82" w14:textId="77777777" w:rsidR="00452172" w:rsidRDefault="00452172">
      <w:pPr>
        <w:suppressAutoHyphens w:val="0"/>
        <w:rPr>
          <w:lang w:val="de-DE"/>
        </w:rPr>
      </w:pPr>
    </w:p>
    <w:p w14:paraId="1F14D620" w14:textId="77777777" w:rsidR="00452172" w:rsidRDefault="00452172">
      <w:pPr>
        <w:suppressAutoHyphens w:val="0"/>
        <w:rPr>
          <w:lang w:val="de-DE"/>
        </w:rPr>
      </w:pPr>
    </w:p>
    <w:p w14:paraId="7EF00579" w14:textId="77777777" w:rsidR="00452172" w:rsidRDefault="00452172">
      <w:pPr>
        <w:suppressAutoHyphens w:val="0"/>
        <w:rPr>
          <w:lang w:val="de-DE"/>
        </w:rPr>
      </w:pPr>
    </w:p>
    <w:p w14:paraId="2CC446F4" w14:textId="77777777" w:rsidR="00452172" w:rsidRDefault="00452172">
      <w:pPr>
        <w:suppressAutoHyphens w:val="0"/>
        <w:rPr>
          <w:lang w:val="de-DE"/>
        </w:rPr>
      </w:pPr>
    </w:p>
    <w:p w14:paraId="190ADEB2" w14:textId="77777777" w:rsidR="00452172" w:rsidRDefault="00452172">
      <w:pPr>
        <w:suppressAutoHyphens w:val="0"/>
        <w:rPr>
          <w:lang w:val="de-DE"/>
        </w:rPr>
      </w:pPr>
    </w:p>
    <w:p w14:paraId="6899D29C" w14:textId="77777777" w:rsidR="00452172" w:rsidRDefault="00452172">
      <w:pPr>
        <w:suppressAutoHyphens w:val="0"/>
        <w:rPr>
          <w:lang w:val="de-DE"/>
        </w:rPr>
      </w:pPr>
    </w:p>
    <w:p w14:paraId="2717734B" w14:textId="5308A272" w:rsidR="00452172" w:rsidRDefault="00452172">
      <w:pPr>
        <w:suppressAutoHyphens w:val="0"/>
        <w:rPr>
          <w:lang w:val="de-DE"/>
        </w:rPr>
      </w:pPr>
    </w:p>
    <w:p w14:paraId="096A1CB1" w14:textId="7813D098" w:rsidR="00EE6D69" w:rsidRDefault="00000000">
      <w:pPr>
        <w:rPr>
          <w:lang w:val="de-DE"/>
        </w:rPr>
      </w:pPr>
      <w:r>
        <w:rPr>
          <w:lang w:val="de-DE"/>
        </w:rPr>
        <w:lastRenderedPageBreak/>
        <w:t>Intro:</w:t>
      </w:r>
    </w:p>
    <w:p w14:paraId="46DB65DA" w14:textId="77777777" w:rsidR="00EE6D69" w:rsidRDefault="00000000">
      <w:pPr>
        <w:rPr>
          <w:lang w:val="de-DE"/>
        </w:rPr>
      </w:pPr>
      <w:r>
        <w:rPr>
          <w:lang w:val="de-DE"/>
        </w:rPr>
        <w:t xml:space="preserve">Schlagzeug Groove auf freesound.org </w:t>
      </w:r>
      <w:proofErr w:type="spellStart"/>
      <w:r>
        <w:rPr>
          <w:lang w:val="de-DE"/>
        </w:rPr>
        <w:t>gedownloaded</w:t>
      </w:r>
      <w:proofErr w:type="spellEnd"/>
      <w:r>
        <w:rPr>
          <w:lang w:val="de-DE"/>
        </w:rPr>
        <w:br/>
      </w:r>
    </w:p>
    <w:p w14:paraId="69DF34D5" w14:textId="77777777" w:rsidR="00EE6D69" w:rsidRDefault="00000000">
      <w:r>
        <w:rPr>
          <w:noProof/>
          <w:lang w:val="de-DE"/>
        </w:rPr>
        <w:drawing>
          <wp:inline distT="0" distB="0" distL="0" distR="0" wp14:anchorId="00B1FF6A" wp14:editId="47A02D4B">
            <wp:extent cx="5760720" cy="1209037"/>
            <wp:effectExtent l="0" t="0" r="0" b="0"/>
            <wp:docPr id="648248344" name="Grafik 1" descr="Ein Bild, das Multimedia-Software, Software, Grafiksoftware, Text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90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2FACB03" w14:textId="77777777" w:rsidR="00EE6D69" w:rsidRDefault="00EE6D69">
      <w:pPr>
        <w:rPr>
          <w:lang w:val="de-DE"/>
        </w:rPr>
      </w:pPr>
    </w:p>
    <w:p w14:paraId="5A4B00B0" w14:textId="77777777" w:rsidR="00EE6D69" w:rsidRDefault="00000000">
      <w:pPr>
        <w:rPr>
          <w:lang w:val="de-DE"/>
        </w:rPr>
      </w:pPr>
      <w:r>
        <w:rPr>
          <w:lang w:val="de-DE"/>
        </w:rPr>
        <w:t xml:space="preserve">6 </w:t>
      </w:r>
      <w:proofErr w:type="spellStart"/>
      <w:r>
        <w:rPr>
          <w:lang w:val="de-DE"/>
        </w:rPr>
        <w:t>sekunden</w:t>
      </w:r>
      <w:proofErr w:type="spellEnd"/>
      <w:r>
        <w:rPr>
          <w:lang w:val="de-DE"/>
        </w:rPr>
        <w:t xml:space="preserve"> midi erstellen</w:t>
      </w:r>
    </w:p>
    <w:p w14:paraId="0A664E89" w14:textId="77777777" w:rsidR="00EE6D69" w:rsidRDefault="00000000">
      <w:r>
        <w:rPr>
          <w:noProof/>
          <w:lang w:val="de-DE"/>
        </w:rPr>
        <w:drawing>
          <wp:inline distT="0" distB="0" distL="0" distR="0" wp14:anchorId="66F68165" wp14:editId="19CEDB42">
            <wp:extent cx="5760720" cy="1236982"/>
            <wp:effectExtent l="0" t="0" r="0" b="1268"/>
            <wp:docPr id="1366798143" name="Grafik 1" descr="Ein Bild, das Multimedia-Software, Software, Screenshot, Text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69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br/>
      </w:r>
    </w:p>
    <w:p w14:paraId="11DF9525" w14:textId="77777777" w:rsidR="00EE6D69" w:rsidRDefault="00000000">
      <w:proofErr w:type="spellStart"/>
      <w:r>
        <w:rPr>
          <w:lang w:val="de-DE"/>
        </w:rPr>
        <w:t>Reasynth</w:t>
      </w:r>
      <w:proofErr w:type="spellEnd"/>
      <w:r>
        <w:rPr>
          <w:lang w:val="de-DE"/>
        </w:rPr>
        <w:t xml:space="preserve"> zuweisen</w:t>
      </w:r>
      <w:r>
        <w:rPr>
          <w:lang w:val="de-DE"/>
        </w:rPr>
        <w:br/>
      </w:r>
      <w:r>
        <w:rPr>
          <w:noProof/>
          <w:lang w:val="de-DE"/>
        </w:rPr>
        <w:drawing>
          <wp:inline distT="0" distB="0" distL="0" distR="0" wp14:anchorId="2FBE251B" wp14:editId="2CA24424">
            <wp:extent cx="5760720" cy="3270881"/>
            <wp:effectExtent l="0" t="0" r="0" b="5719"/>
            <wp:docPr id="2027826685" name="Grafik 1" descr="Ein Bild, das Text, Screenshot, Display, Softwar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08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96968D5" w14:textId="77777777" w:rsidR="00EE6D69" w:rsidRDefault="00EE6D69">
      <w:pPr>
        <w:rPr>
          <w:lang w:val="de-DE"/>
        </w:rPr>
      </w:pPr>
    </w:p>
    <w:p w14:paraId="6BE79CA7" w14:textId="77777777" w:rsidR="00EE6D69" w:rsidRDefault="00EE6D69">
      <w:pPr>
        <w:rPr>
          <w:lang w:val="de-DE"/>
        </w:rPr>
      </w:pPr>
    </w:p>
    <w:p w14:paraId="2F719460" w14:textId="77777777" w:rsidR="00EE6D69" w:rsidRDefault="00EE6D69">
      <w:pPr>
        <w:rPr>
          <w:lang w:val="de-DE"/>
        </w:rPr>
      </w:pPr>
    </w:p>
    <w:p w14:paraId="3AF11682" w14:textId="77777777" w:rsidR="00452172" w:rsidRDefault="00452172">
      <w:pPr>
        <w:rPr>
          <w:lang w:val="de-DE"/>
        </w:rPr>
      </w:pPr>
    </w:p>
    <w:p w14:paraId="3355FB52" w14:textId="77777777" w:rsidR="00EE6D69" w:rsidRDefault="00EE6D69">
      <w:pPr>
        <w:rPr>
          <w:lang w:val="de-DE"/>
        </w:rPr>
      </w:pPr>
    </w:p>
    <w:p w14:paraId="04974778" w14:textId="77777777" w:rsidR="00EE6D69" w:rsidRDefault="00000000">
      <w:pPr>
        <w:rPr>
          <w:lang w:val="de-DE"/>
        </w:rPr>
      </w:pPr>
      <w:proofErr w:type="spellStart"/>
      <w:r>
        <w:rPr>
          <w:lang w:val="de-DE"/>
        </w:rPr>
        <w:lastRenderedPageBreak/>
        <w:t>Synth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Konfig</w:t>
      </w:r>
      <w:proofErr w:type="spellEnd"/>
      <w:r>
        <w:rPr>
          <w:lang w:val="de-DE"/>
        </w:rPr>
        <w:t>:</w:t>
      </w:r>
    </w:p>
    <w:p w14:paraId="3A9D6F6E" w14:textId="77777777" w:rsidR="00EE6D69" w:rsidRDefault="00000000">
      <w:r>
        <w:rPr>
          <w:noProof/>
          <w:lang w:val="de-DE"/>
        </w:rPr>
        <w:drawing>
          <wp:inline distT="0" distB="0" distL="0" distR="0" wp14:anchorId="681CEFEB" wp14:editId="392CF837">
            <wp:extent cx="3238951" cy="4267797"/>
            <wp:effectExtent l="0" t="0" r="0" b="0"/>
            <wp:docPr id="1579454969" name="Grafik 1" descr="Ein Bild, das Text, Screenshot, Zahl, Schrift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1" cy="42677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4C8A893" w14:textId="77777777" w:rsidR="00EE6D69" w:rsidRDefault="00EE6D69">
      <w:pPr>
        <w:rPr>
          <w:lang w:val="de-DE"/>
        </w:rPr>
      </w:pPr>
    </w:p>
    <w:p w14:paraId="60F7F288" w14:textId="77777777" w:rsidR="00EE6D69" w:rsidRDefault="00000000">
      <w:pPr>
        <w:rPr>
          <w:lang w:val="de-DE"/>
        </w:rPr>
      </w:pPr>
      <w:proofErr w:type="spellStart"/>
      <w:r>
        <w:rPr>
          <w:lang w:val="de-DE"/>
        </w:rPr>
        <w:t>ReaSynth</w:t>
      </w:r>
      <w:proofErr w:type="spellEnd"/>
      <w:r>
        <w:rPr>
          <w:lang w:val="de-DE"/>
        </w:rPr>
        <w:t xml:space="preserve"> Kopieren</w:t>
      </w:r>
    </w:p>
    <w:p w14:paraId="23203129" w14:textId="77777777" w:rsidR="00EE6D69" w:rsidRDefault="00000000">
      <w:r>
        <w:rPr>
          <w:noProof/>
          <w:lang w:val="de-DE"/>
        </w:rPr>
        <w:drawing>
          <wp:inline distT="0" distB="0" distL="0" distR="0" wp14:anchorId="0D3B3AC3" wp14:editId="344A0A15">
            <wp:extent cx="1943374" cy="1171739"/>
            <wp:effectExtent l="0" t="0" r="0" b="9361"/>
            <wp:docPr id="1293345081" name="Grafik 1" descr="Ein Bild, das Text, Screenshot, Schrift, Reih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3374" cy="11717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50ABEFF" w14:textId="77777777" w:rsidR="00EE6D69" w:rsidRDefault="00EE6D69">
      <w:pPr>
        <w:rPr>
          <w:lang w:val="de-DE"/>
        </w:rPr>
      </w:pPr>
    </w:p>
    <w:p w14:paraId="284E12F5" w14:textId="77777777" w:rsidR="00EE6D69" w:rsidRDefault="00000000">
      <w:pPr>
        <w:rPr>
          <w:lang w:val="de-DE"/>
        </w:rPr>
      </w:pPr>
      <w:r>
        <w:rPr>
          <w:lang w:val="de-DE"/>
        </w:rPr>
        <w:t xml:space="preserve">2ten </w:t>
      </w:r>
      <w:proofErr w:type="spellStart"/>
      <w:r>
        <w:rPr>
          <w:lang w:val="de-DE"/>
        </w:rPr>
        <w:t>Synth</w:t>
      </w:r>
      <w:proofErr w:type="spellEnd"/>
      <w:r>
        <w:rPr>
          <w:lang w:val="de-DE"/>
        </w:rPr>
        <w:t xml:space="preserve"> Pannen:</w:t>
      </w:r>
    </w:p>
    <w:p w14:paraId="5639FE12" w14:textId="77777777" w:rsidR="00EE6D69" w:rsidRDefault="00000000">
      <w:r>
        <w:rPr>
          <w:noProof/>
          <w:lang w:val="de-DE"/>
        </w:rPr>
        <w:lastRenderedPageBreak/>
        <w:drawing>
          <wp:inline distT="0" distB="0" distL="0" distR="0" wp14:anchorId="177186CC" wp14:editId="794CF84D">
            <wp:extent cx="3124632" cy="2353007"/>
            <wp:effectExtent l="0" t="0" r="0" b="9193"/>
            <wp:docPr id="791524060" name="Grafik 1" descr="Ein Bild, das Text, Screenshot, Software, Multimedia-Softwar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2" cy="235300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9D4D3CE" w14:textId="77777777" w:rsidR="00EE6D69" w:rsidRDefault="00EE6D69">
      <w:pPr>
        <w:rPr>
          <w:lang w:val="de-DE"/>
        </w:rPr>
      </w:pPr>
    </w:p>
    <w:p w14:paraId="44CE4274" w14:textId="77777777" w:rsidR="00EE6D69" w:rsidRDefault="00000000">
      <w:r>
        <w:rPr>
          <w:noProof/>
          <w:lang w:val="de-DE"/>
        </w:rPr>
        <w:drawing>
          <wp:inline distT="0" distB="0" distL="0" distR="0" wp14:anchorId="18DEAB05" wp14:editId="31539AD6">
            <wp:extent cx="3210376" cy="4363059"/>
            <wp:effectExtent l="0" t="0" r="9074" b="0"/>
            <wp:docPr id="1663584084" name="Grafik 1" descr="Ein Bild, das Text, Screenshot, Zahl, Schrift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6" cy="43630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7D833F5" w14:textId="77777777" w:rsidR="00EE6D69" w:rsidRDefault="00EE6D69">
      <w:pPr>
        <w:rPr>
          <w:lang w:val="de-DE"/>
        </w:rPr>
      </w:pPr>
    </w:p>
    <w:p w14:paraId="7C4E1358" w14:textId="77777777" w:rsidR="00EE6D69" w:rsidRDefault="00000000">
      <w:pPr>
        <w:rPr>
          <w:lang w:val="de-DE"/>
        </w:rPr>
      </w:pPr>
      <w:r>
        <w:rPr>
          <w:lang w:val="de-DE"/>
        </w:rPr>
        <w:t>Nochmals kopieren für die Rechte Seite</w:t>
      </w:r>
    </w:p>
    <w:p w14:paraId="5A4912E6" w14:textId="77777777" w:rsidR="00EE6D69" w:rsidRDefault="00000000">
      <w:r>
        <w:rPr>
          <w:noProof/>
          <w:lang w:val="de-DE"/>
        </w:rPr>
        <w:lastRenderedPageBreak/>
        <w:drawing>
          <wp:inline distT="0" distB="0" distL="0" distR="0" wp14:anchorId="6F67CA2C" wp14:editId="7BC3F04B">
            <wp:extent cx="4353531" cy="4591687"/>
            <wp:effectExtent l="0" t="0" r="8919" b="0"/>
            <wp:docPr id="1257279870" name="Grafik 1" descr="Ein Bild, das Text, Screenshot, Software, Zahl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1" cy="459168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066EC2E" w14:textId="77777777" w:rsidR="00EE6D69" w:rsidRDefault="00000000">
      <w:r>
        <w:rPr>
          <w:noProof/>
          <w:lang w:val="de-DE"/>
        </w:rPr>
        <w:lastRenderedPageBreak/>
        <w:drawing>
          <wp:inline distT="0" distB="0" distL="0" distR="0" wp14:anchorId="26E66642" wp14:editId="6FEDB2F0">
            <wp:extent cx="3219895" cy="4591687"/>
            <wp:effectExtent l="0" t="0" r="0" b="0"/>
            <wp:docPr id="69729680" name="Grafik 1" descr="Ein Bild, das Text, Screenshot, Zahl, Schrift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5" cy="459168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77F6665" w14:textId="77777777" w:rsidR="00EE6D69" w:rsidRDefault="00EE6D69">
      <w:pPr>
        <w:rPr>
          <w:lang w:val="de-DE"/>
        </w:rPr>
      </w:pPr>
    </w:p>
    <w:p w14:paraId="7D8807AE" w14:textId="77777777" w:rsidR="00EE6D69" w:rsidRDefault="00000000">
      <w:pPr>
        <w:rPr>
          <w:lang w:val="de-DE"/>
        </w:rPr>
      </w:pPr>
      <w:proofErr w:type="spellStart"/>
      <w:r>
        <w:rPr>
          <w:lang w:val="de-DE"/>
        </w:rPr>
        <w:t>Niederge</w:t>
      </w:r>
      <w:proofErr w:type="spellEnd"/>
      <w:r>
        <w:rPr>
          <w:lang w:val="de-DE"/>
        </w:rPr>
        <w:t xml:space="preserve"> Oktav hinzufügen:</w:t>
      </w:r>
    </w:p>
    <w:p w14:paraId="669B99FE" w14:textId="77777777" w:rsidR="00EE6D69" w:rsidRDefault="00000000">
      <w:pPr>
        <w:rPr>
          <w:lang w:val="de-DE"/>
        </w:rPr>
      </w:pPr>
      <w:r>
        <w:rPr>
          <w:lang w:val="de-DE"/>
        </w:rPr>
        <w:t>Kopieren des Ursprungs und Tuning auf -1200 stellen</w:t>
      </w:r>
    </w:p>
    <w:p w14:paraId="7A6F81CE" w14:textId="77777777" w:rsidR="00EE6D69" w:rsidRDefault="00000000">
      <w:r>
        <w:rPr>
          <w:noProof/>
          <w:lang w:val="de-DE"/>
        </w:rPr>
        <w:lastRenderedPageBreak/>
        <w:drawing>
          <wp:inline distT="0" distB="0" distL="0" distR="0" wp14:anchorId="0CF68D8A" wp14:editId="69A08D6B">
            <wp:extent cx="4477377" cy="4791739"/>
            <wp:effectExtent l="0" t="0" r="0" b="8861"/>
            <wp:docPr id="333570962" name="Grafik 1" descr="Ein Bild, das Text, Screenshot, Software, Multimedia-Softwar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7" cy="47917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2D3C88E" w14:textId="77777777" w:rsidR="00EE6D69" w:rsidRDefault="00EE6D69">
      <w:pPr>
        <w:rPr>
          <w:lang w:val="de-DE"/>
        </w:rPr>
      </w:pPr>
    </w:p>
    <w:p w14:paraId="31C1A7DC" w14:textId="77777777" w:rsidR="00EE6D69" w:rsidRDefault="00000000">
      <w:pPr>
        <w:rPr>
          <w:lang w:val="de-DE"/>
        </w:rPr>
      </w:pPr>
      <w:r>
        <w:rPr>
          <w:lang w:val="de-DE"/>
        </w:rPr>
        <w:t xml:space="preserve">Das selbe für eine höhere </w:t>
      </w:r>
      <w:proofErr w:type="spellStart"/>
      <w:r>
        <w:rPr>
          <w:lang w:val="de-DE"/>
        </w:rPr>
        <w:t>oktave</w:t>
      </w:r>
      <w:proofErr w:type="spellEnd"/>
      <w:r>
        <w:rPr>
          <w:lang w:val="de-DE"/>
        </w:rPr>
        <w:t>, nur wird hier das Tuning auf +1200 gestellt.</w:t>
      </w:r>
    </w:p>
    <w:p w14:paraId="6D516634" w14:textId="77777777" w:rsidR="00EE6D69" w:rsidRDefault="00EE6D69">
      <w:pPr>
        <w:rPr>
          <w:lang w:val="de-DE"/>
        </w:rPr>
      </w:pPr>
    </w:p>
    <w:p w14:paraId="66CADD70" w14:textId="77777777" w:rsidR="00EE6D69" w:rsidRDefault="00000000">
      <w:pPr>
        <w:rPr>
          <w:lang w:val="de-DE"/>
        </w:rPr>
      </w:pPr>
      <w:r>
        <w:rPr>
          <w:lang w:val="de-DE"/>
        </w:rPr>
        <w:t>Nun wurden 5 Oszillatoren erstellt.</w:t>
      </w:r>
    </w:p>
    <w:p w14:paraId="0F9DF7F8" w14:textId="77777777" w:rsidR="00EE6D69" w:rsidRDefault="00EE6D69">
      <w:pPr>
        <w:rPr>
          <w:lang w:val="de-DE"/>
        </w:rPr>
      </w:pPr>
    </w:p>
    <w:p w14:paraId="3A3E963F" w14:textId="77777777" w:rsidR="00EE6D69" w:rsidRDefault="00000000">
      <w:pPr>
        <w:rPr>
          <w:lang w:val="de-DE"/>
        </w:rPr>
      </w:pPr>
      <w:r>
        <w:rPr>
          <w:lang w:val="de-DE"/>
        </w:rPr>
        <w:t>Moog Filter hinzufügen</w:t>
      </w:r>
    </w:p>
    <w:p w14:paraId="0E16CEB9" w14:textId="77777777" w:rsidR="00EE6D69" w:rsidRDefault="00000000">
      <w:r>
        <w:rPr>
          <w:noProof/>
          <w:lang w:val="de-DE"/>
        </w:rPr>
        <w:drawing>
          <wp:inline distT="0" distB="0" distL="0" distR="0" wp14:anchorId="4F5E3B1B" wp14:editId="6D0E5099">
            <wp:extent cx="4903314" cy="2273838"/>
            <wp:effectExtent l="0" t="0" r="0" b="0"/>
            <wp:docPr id="540926330" name="Grafik 1" descr="Ein Bild, das Text, Screenshot, Software, Display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3314" cy="22738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C054EE6" w14:textId="77777777" w:rsidR="00EE6D69" w:rsidRDefault="00000000">
      <w:pPr>
        <w:rPr>
          <w:lang w:val="de-DE"/>
        </w:rPr>
      </w:pPr>
      <w:r>
        <w:rPr>
          <w:lang w:val="de-DE"/>
        </w:rPr>
        <w:lastRenderedPageBreak/>
        <w:t xml:space="preserve">Parameter </w:t>
      </w:r>
      <w:proofErr w:type="spellStart"/>
      <w:r>
        <w:rPr>
          <w:lang w:val="de-DE"/>
        </w:rPr>
        <w:t>modulation</w:t>
      </w:r>
      <w:proofErr w:type="spellEnd"/>
      <w:r>
        <w:rPr>
          <w:lang w:val="de-DE"/>
        </w:rPr>
        <w:t xml:space="preserve"> auswählen</w:t>
      </w:r>
    </w:p>
    <w:p w14:paraId="12B0902B" w14:textId="77777777" w:rsidR="00EE6D69" w:rsidRDefault="00000000">
      <w:r>
        <w:rPr>
          <w:noProof/>
          <w:lang w:val="de-DE"/>
        </w:rPr>
        <w:drawing>
          <wp:inline distT="0" distB="0" distL="0" distR="0" wp14:anchorId="5936FCF5" wp14:editId="2D933B1E">
            <wp:extent cx="3781949" cy="4115376"/>
            <wp:effectExtent l="0" t="0" r="9001" b="0"/>
            <wp:docPr id="551699801" name="Grafik 1" descr="Ein Bild, das Text, Screenshot, Software, Computersymbol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1949" cy="411537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A978775" w14:textId="77777777" w:rsidR="00EE6D69" w:rsidRDefault="00EE6D69">
      <w:pPr>
        <w:rPr>
          <w:lang w:val="de-DE"/>
        </w:rPr>
      </w:pPr>
    </w:p>
    <w:p w14:paraId="42345212" w14:textId="77777777" w:rsidR="00EE6D69" w:rsidRDefault="00000000">
      <w:r>
        <w:rPr>
          <w:noProof/>
          <w:lang w:val="de-DE"/>
        </w:rPr>
        <w:drawing>
          <wp:inline distT="0" distB="0" distL="0" distR="0" wp14:anchorId="044FA7E6" wp14:editId="7EE8C64B">
            <wp:extent cx="5715795" cy="3877211"/>
            <wp:effectExtent l="0" t="0" r="0" b="8989"/>
            <wp:docPr id="1187528400" name="Grafik 1" descr="Ein Bild, das Screenshot, Text, Software, Computersymbol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5" cy="387721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C3D49B6" w14:textId="77777777" w:rsidR="00EE6D69" w:rsidRDefault="00EE6D69">
      <w:pPr>
        <w:pageBreakBefore/>
        <w:rPr>
          <w:lang w:val="de-DE"/>
        </w:rPr>
      </w:pPr>
    </w:p>
    <w:p w14:paraId="0641CEC5" w14:textId="77777777" w:rsidR="00EE6D69" w:rsidRDefault="00000000">
      <w:pPr>
        <w:rPr>
          <w:lang w:val="de-DE"/>
        </w:rPr>
      </w:pPr>
      <w:r>
        <w:rPr>
          <w:lang w:val="de-DE"/>
        </w:rPr>
        <w:t>Noten setzen:</w:t>
      </w:r>
    </w:p>
    <w:p w14:paraId="25A61497" w14:textId="77777777" w:rsidR="00EE6D69" w:rsidRDefault="00000000">
      <w:r>
        <w:rPr>
          <w:noProof/>
          <w:lang w:val="de-DE"/>
        </w:rPr>
        <w:drawing>
          <wp:inline distT="0" distB="0" distL="0" distR="0" wp14:anchorId="430C1DBD" wp14:editId="42DDA41E">
            <wp:extent cx="5760720" cy="1520820"/>
            <wp:effectExtent l="0" t="0" r="0" b="3180"/>
            <wp:docPr id="840454653" name="Grafik 1" descr="Ein Bild, das Screenshot, Grafiksoftwar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08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F70A118" w14:textId="77777777" w:rsidR="00EE6D69" w:rsidRDefault="00EE6D69">
      <w:pPr>
        <w:rPr>
          <w:lang w:val="de-DE"/>
        </w:rPr>
      </w:pPr>
    </w:p>
    <w:p w14:paraId="4EE1176B" w14:textId="77777777" w:rsidR="00EE6D69" w:rsidRDefault="00000000">
      <w:r>
        <w:rPr>
          <w:lang w:val="de-DE"/>
        </w:rPr>
        <w:t>Fade IN/Out setzen</w:t>
      </w:r>
      <w:r>
        <w:rPr>
          <w:lang w:val="de-DE"/>
        </w:rPr>
        <w:br/>
      </w:r>
      <w:r>
        <w:rPr>
          <w:noProof/>
          <w:lang w:val="de-DE"/>
        </w:rPr>
        <w:drawing>
          <wp:inline distT="0" distB="0" distL="0" distR="0" wp14:anchorId="4BEDDF2D" wp14:editId="7F9797BD">
            <wp:extent cx="5760720" cy="730889"/>
            <wp:effectExtent l="0" t="0" r="0" b="0"/>
            <wp:docPr id="852467699" name="Grafik 1" descr="Ein Bild, das Text, Multimedia-Software, Grafiksoftware, Softwar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088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C4C4DE5" w14:textId="77777777" w:rsidR="00EE6D69" w:rsidRDefault="00EE6D69">
      <w:pPr>
        <w:rPr>
          <w:lang w:val="de-DE"/>
        </w:rPr>
      </w:pPr>
    </w:p>
    <w:p w14:paraId="065524DC" w14:textId="77777777" w:rsidR="00EE6D69" w:rsidRDefault="00000000">
      <w:pPr>
        <w:rPr>
          <w:lang w:val="de-DE"/>
        </w:rPr>
      </w:pPr>
      <w:r>
        <w:rPr>
          <w:lang w:val="de-DE"/>
        </w:rPr>
        <w:t xml:space="preserve">Podcast </w:t>
      </w:r>
      <w:proofErr w:type="spellStart"/>
      <w:r>
        <w:rPr>
          <w:lang w:val="de-DE"/>
        </w:rPr>
        <w:t>Auido</w:t>
      </w:r>
      <w:proofErr w:type="spellEnd"/>
      <w:r>
        <w:rPr>
          <w:lang w:val="de-DE"/>
        </w:rPr>
        <w:t>:</w:t>
      </w:r>
      <w:r>
        <w:rPr>
          <w:lang w:val="de-DE"/>
        </w:rPr>
        <w:br/>
        <w:t xml:space="preserve">Das Audio wurde zusammengeschnitten, da am Anfang und am </w:t>
      </w:r>
      <w:proofErr w:type="spellStart"/>
      <w:r>
        <w:rPr>
          <w:lang w:val="de-DE"/>
        </w:rPr>
        <w:t>Ende</w:t>
      </w:r>
      <w:proofErr w:type="spellEnd"/>
      <w:r>
        <w:rPr>
          <w:lang w:val="de-DE"/>
        </w:rPr>
        <w:t xml:space="preserve"> eine lange Pause.</w:t>
      </w:r>
    </w:p>
    <w:p w14:paraId="0B73B729" w14:textId="77777777" w:rsidR="00EE6D69" w:rsidRDefault="00EE6D69">
      <w:pPr>
        <w:rPr>
          <w:lang w:val="de-DE"/>
        </w:rPr>
      </w:pPr>
    </w:p>
    <w:p w14:paraId="71464BF3" w14:textId="77777777" w:rsidR="00EE6D69" w:rsidRDefault="00000000">
      <w:pPr>
        <w:rPr>
          <w:lang w:val="de-DE"/>
        </w:rPr>
      </w:pPr>
      <w:r>
        <w:rPr>
          <w:lang w:val="de-DE"/>
        </w:rPr>
        <w:t>Outro:</w:t>
      </w:r>
    </w:p>
    <w:p w14:paraId="30DCA1FD" w14:textId="77777777" w:rsidR="00EE6D69" w:rsidRDefault="00000000">
      <w:pPr>
        <w:rPr>
          <w:lang w:val="de-DE"/>
        </w:rPr>
      </w:pPr>
      <w:r>
        <w:rPr>
          <w:lang w:val="de-DE"/>
        </w:rPr>
        <w:t xml:space="preserve">Für das Outro wurde der selbe </w:t>
      </w:r>
      <w:proofErr w:type="spellStart"/>
      <w:r>
        <w:rPr>
          <w:lang w:val="de-DE"/>
        </w:rPr>
        <w:t>Synth</w:t>
      </w:r>
      <w:proofErr w:type="spellEnd"/>
      <w:r>
        <w:rPr>
          <w:lang w:val="de-DE"/>
        </w:rPr>
        <w:t xml:space="preserve"> und das selbe Sample verwendet. </w:t>
      </w:r>
    </w:p>
    <w:p w14:paraId="1B3F325E" w14:textId="77777777" w:rsidR="00EE6D69" w:rsidRDefault="00EE6D69">
      <w:pPr>
        <w:rPr>
          <w:lang w:val="de-DE"/>
        </w:rPr>
      </w:pPr>
    </w:p>
    <w:p w14:paraId="627BF040" w14:textId="77777777" w:rsidR="00EE6D69" w:rsidRDefault="00000000">
      <w:r>
        <w:rPr>
          <w:noProof/>
          <w:lang w:val="de-DE"/>
        </w:rPr>
        <w:drawing>
          <wp:inline distT="0" distB="0" distL="0" distR="0" wp14:anchorId="75A5180E" wp14:editId="5998CE97">
            <wp:extent cx="5760720" cy="2409828"/>
            <wp:effectExtent l="0" t="0" r="0" b="9522"/>
            <wp:docPr id="721784531" name="Grafik 1" descr="Ein Bild, das Screenshot, Text, Grafiksoftware, Multimedia-Softwar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7BCB89E" w14:textId="77777777" w:rsidR="00EE6D69" w:rsidRDefault="00EE6D69">
      <w:pPr>
        <w:rPr>
          <w:lang w:val="de-DE"/>
        </w:rPr>
      </w:pPr>
    </w:p>
    <w:p w14:paraId="2E03586C" w14:textId="77777777" w:rsidR="00EE6D69" w:rsidRDefault="00EE6D69">
      <w:pPr>
        <w:rPr>
          <w:lang w:val="de-DE"/>
        </w:rPr>
      </w:pPr>
    </w:p>
    <w:p w14:paraId="5163E49A" w14:textId="77777777" w:rsidR="00EE6D69" w:rsidRDefault="00EE6D69">
      <w:pPr>
        <w:rPr>
          <w:lang w:val="de-DE"/>
        </w:rPr>
      </w:pPr>
    </w:p>
    <w:p w14:paraId="0045B8B9" w14:textId="77777777" w:rsidR="00EE6D69" w:rsidRDefault="00EE6D69">
      <w:pPr>
        <w:rPr>
          <w:lang w:val="de-DE"/>
        </w:rPr>
      </w:pPr>
    </w:p>
    <w:p w14:paraId="0DCC3D58" w14:textId="77777777" w:rsidR="00EE6D69" w:rsidRDefault="00000000">
      <w:pPr>
        <w:rPr>
          <w:lang w:val="de-DE"/>
        </w:rPr>
      </w:pPr>
      <w:r>
        <w:rPr>
          <w:lang w:val="de-DE"/>
        </w:rPr>
        <w:lastRenderedPageBreak/>
        <w:t>Im Midi Tool wurde der Anfang vom Intro genommen. Dieser Anfang wurde aber so verändert das es zu einer Schluss Bewegung führt.</w:t>
      </w:r>
    </w:p>
    <w:p w14:paraId="6F5A0BEB" w14:textId="77777777" w:rsidR="00EE6D69" w:rsidRDefault="00000000">
      <w:r>
        <w:rPr>
          <w:noProof/>
          <w:lang w:val="de-DE"/>
        </w:rPr>
        <w:drawing>
          <wp:inline distT="0" distB="0" distL="0" distR="0" wp14:anchorId="563A5A49" wp14:editId="17A67DC9">
            <wp:extent cx="5760720" cy="1364613"/>
            <wp:effectExtent l="0" t="0" r="0" b="6987"/>
            <wp:docPr id="1798787026" name="Grafik 1" descr="Ein Bild, das Screenshot, 3D-Modellierung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461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C88325B" w14:textId="77777777" w:rsidR="00EE6D69" w:rsidRDefault="00EE6D69">
      <w:pPr>
        <w:rPr>
          <w:lang w:val="de-DE"/>
        </w:rPr>
      </w:pPr>
    </w:p>
    <w:p w14:paraId="4000C65E" w14:textId="77777777" w:rsidR="00EE6D69" w:rsidRDefault="00000000">
      <w:pPr>
        <w:rPr>
          <w:lang w:val="de-DE"/>
        </w:rPr>
      </w:pPr>
      <w:r>
        <w:rPr>
          <w:lang w:val="de-DE"/>
        </w:rPr>
        <w:t>Export:</w:t>
      </w:r>
    </w:p>
    <w:p w14:paraId="78C6E0FB" w14:textId="77777777" w:rsidR="00EE6D69" w:rsidRDefault="00000000">
      <w:r>
        <w:rPr>
          <w:noProof/>
        </w:rPr>
        <w:drawing>
          <wp:inline distT="0" distB="0" distL="0" distR="0" wp14:anchorId="693444A2" wp14:editId="1539F909">
            <wp:extent cx="4791739" cy="6258793"/>
            <wp:effectExtent l="0" t="0" r="8861" b="8657"/>
            <wp:docPr id="761261503" name="Grafi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1739" cy="625879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sectPr w:rsidR="00EE6D69">
      <w:pgSz w:w="11906" w:h="16838"/>
      <w:pgMar w:top="1417" w:right="1417" w:bottom="113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A7BA9F" w14:textId="77777777" w:rsidR="00FE3F87" w:rsidRDefault="00FE3F87">
      <w:pPr>
        <w:spacing w:after="0" w:line="240" w:lineRule="auto"/>
      </w:pPr>
      <w:r>
        <w:separator/>
      </w:r>
    </w:p>
  </w:endnote>
  <w:endnote w:type="continuationSeparator" w:id="0">
    <w:p w14:paraId="2F4FDB73" w14:textId="77777777" w:rsidR="00FE3F87" w:rsidRDefault="00FE3F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8510F5" w14:textId="77777777" w:rsidR="00FE3F87" w:rsidRDefault="00FE3F87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728D5380" w14:textId="77777777" w:rsidR="00FE3F87" w:rsidRDefault="00FE3F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attachedTemplate r:id="rId1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EE6D69"/>
    <w:rsid w:val="00452172"/>
    <w:rsid w:val="008B7D6A"/>
    <w:rsid w:val="00D606CA"/>
    <w:rsid w:val="00DF65EC"/>
    <w:rsid w:val="00E55F0F"/>
    <w:rsid w:val="00EE6D69"/>
    <w:rsid w:val="00F573D1"/>
    <w:rsid w:val="00FE3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A323E"/>
  <w15:docId w15:val="{4BFE8316-8298-4CE0-8C14-8EE5D50C0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Times New Roman"/>
        <w:kern w:val="3"/>
        <w:sz w:val="22"/>
        <w:szCs w:val="22"/>
        <w:lang w:val="de-AT" w:eastAsia="en-US" w:bidi="ar-SA"/>
      </w:rPr>
    </w:rPrDefault>
    <w:pPrDefault>
      <w:pPr>
        <w:autoSpaceDN w:val="0"/>
        <w:spacing w:after="160" w:line="251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uppressAutoHyphens/>
    </w:pPr>
  </w:style>
  <w:style w:type="paragraph" w:styleId="berschrift1">
    <w:name w:val="heading 1"/>
    <w:basedOn w:val="Standard"/>
    <w:next w:val="Standard"/>
    <w:uiPriority w:val="9"/>
    <w:qFormat/>
    <w:pPr>
      <w:keepNext/>
      <w:keepLines/>
      <w:spacing w:before="360" w:after="80"/>
      <w:outlineLvl w:val="0"/>
    </w:pPr>
    <w:rPr>
      <w:rFonts w:ascii="Aptos Display" w:eastAsia="Times New Roman" w:hAnsi="Aptos Display"/>
      <w:color w:val="0F4761"/>
      <w:sz w:val="40"/>
      <w:szCs w:val="40"/>
    </w:rPr>
  </w:style>
  <w:style w:type="paragraph" w:styleId="berschrift2">
    <w:name w:val="heading 2"/>
    <w:basedOn w:val="Standard"/>
    <w:next w:val="Standard"/>
    <w:uiPriority w:val="9"/>
    <w:semiHidden/>
    <w:unhideWhenUsed/>
    <w:qFormat/>
    <w:pPr>
      <w:keepNext/>
      <w:keepLines/>
      <w:spacing w:before="160" w:after="80"/>
      <w:outlineLvl w:val="1"/>
    </w:pPr>
    <w:rPr>
      <w:rFonts w:ascii="Aptos Display" w:eastAsia="Times New Roman" w:hAnsi="Aptos Display"/>
      <w:color w:val="0F4761"/>
      <w:sz w:val="32"/>
      <w:szCs w:val="32"/>
    </w:rPr>
  </w:style>
  <w:style w:type="paragraph" w:styleId="berschrift3">
    <w:name w:val="heading 3"/>
    <w:basedOn w:val="Standard"/>
    <w:next w:val="Standard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Times New Roman"/>
      <w:color w:val="0F4761"/>
      <w:sz w:val="28"/>
      <w:szCs w:val="28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before="80" w:after="40"/>
      <w:outlineLvl w:val="3"/>
    </w:pPr>
    <w:rPr>
      <w:rFonts w:eastAsia="Times New Roman"/>
      <w:i/>
      <w:iCs/>
      <w:color w:val="0F4761"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80" w:after="40"/>
      <w:outlineLvl w:val="4"/>
    </w:pPr>
    <w:rPr>
      <w:rFonts w:eastAsia="Times New Roman"/>
      <w:color w:val="0F4761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40" w:after="0"/>
      <w:outlineLvl w:val="5"/>
    </w:pPr>
    <w:rPr>
      <w:rFonts w:eastAsia="Times New Roman"/>
      <w:i/>
      <w:iCs/>
      <w:color w:val="595959"/>
    </w:rPr>
  </w:style>
  <w:style w:type="paragraph" w:styleId="berschrift7">
    <w:name w:val="heading 7"/>
    <w:basedOn w:val="Standard"/>
    <w:next w:val="Standard"/>
    <w:pPr>
      <w:keepNext/>
      <w:keepLines/>
      <w:spacing w:before="40" w:after="0"/>
      <w:outlineLvl w:val="6"/>
    </w:pPr>
    <w:rPr>
      <w:rFonts w:eastAsia="Times New Roman"/>
      <w:color w:val="595959"/>
    </w:rPr>
  </w:style>
  <w:style w:type="paragraph" w:styleId="berschrift8">
    <w:name w:val="heading 8"/>
    <w:basedOn w:val="Standard"/>
    <w:next w:val="Standard"/>
    <w:pPr>
      <w:keepNext/>
      <w:keepLines/>
      <w:spacing w:after="0"/>
      <w:outlineLvl w:val="7"/>
    </w:pPr>
    <w:rPr>
      <w:rFonts w:eastAsia="Times New Roman"/>
      <w:i/>
      <w:iCs/>
      <w:color w:val="272727"/>
    </w:rPr>
  </w:style>
  <w:style w:type="paragraph" w:styleId="berschrift9">
    <w:name w:val="heading 9"/>
    <w:basedOn w:val="Standard"/>
    <w:next w:val="Standard"/>
    <w:pPr>
      <w:keepNext/>
      <w:keepLines/>
      <w:spacing w:after="0"/>
      <w:outlineLvl w:val="8"/>
    </w:pPr>
    <w:rPr>
      <w:rFonts w:eastAsia="Times New Roman"/>
      <w:color w:val="272727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rPr>
      <w:rFonts w:ascii="Aptos Display" w:eastAsia="Times New Roman" w:hAnsi="Aptos Display" w:cs="Times New Roman"/>
      <w:color w:val="0F4761"/>
      <w:sz w:val="40"/>
      <w:szCs w:val="40"/>
    </w:rPr>
  </w:style>
  <w:style w:type="character" w:customStyle="1" w:styleId="berschrift2Zchn">
    <w:name w:val="Überschrift 2 Zchn"/>
    <w:basedOn w:val="Absatz-Standardschriftart"/>
    <w:rPr>
      <w:rFonts w:ascii="Aptos Display" w:eastAsia="Times New Roman" w:hAnsi="Aptos Display" w:cs="Times New Roman"/>
      <w:color w:val="0F4761"/>
      <w:sz w:val="32"/>
      <w:szCs w:val="32"/>
    </w:rPr>
  </w:style>
  <w:style w:type="character" w:customStyle="1" w:styleId="berschrift3Zchn">
    <w:name w:val="Überschrift 3 Zchn"/>
    <w:basedOn w:val="Absatz-Standardschriftart"/>
    <w:rPr>
      <w:rFonts w:eastAsia="Times New Roman" w:cs="Times New Roman"/>
      <w:color w:val="0F4761"/>
      <w:sz w:val="28"/>
      <w:szCs w:val="28"/>
    </w:rPr>
  </w:style>
  <w:style w:type="character" w:customStyle="1" w:styleId="berschrift4Zchn">
    <w:name w:val="Überschrift 4 Zchn"/>
    <w:basedOn w:val="Absatz-Standardschriftart"/>
    <w:rPr>
      <w:rFonts w:eastAsia="Times New Roman" w:cs="Times New Roman"/>
      <w:i/>
      <w:iCs/>
      <w:color w:val="0F4761"/>
    </w:rPr>
  </w:style>
  <w:style w:type="character" w:customStyle="1" w:styleId="berschrift5Zchn">
    <w:name w:val="Überschrift 5 Zchn"/>
    <w:basedOn w:val="Absatz-Standardschriftart"/>
    <w:rPr>
      <w:rFonts w:eastAsia="Times New Roman" w:cs="Times New Roman"/>
      <w:color w:val="0F4761"/>
    </w:rPr>
  </w:style>
  <w:style w:type="character" w:customStyle="1" w:styleId="berschrift6Zchn">
    <w:name w:val="Überschrift 6 Zchn"/>
    <w:basedOn w:val="Absatz-Standardschriftart"/>
    <w:rPr>
      <w:rFonts w:eastAsia="Times New Roman" w:cs="Times New Roman"/>
      <w:i/>
      <w:iCs/>
      <w:color w:val="595959"/>
    </w:rPr>
  </w:style>
  <w:style w:type="character" w:customStyle="1" w:styleId="berschrift7Zchn">
    <w:name w:val="Überschrift 7 Zchn"/>
    <w:basedOn w:val="Absatz-Standardschriftart"/>
    <w:rPr>
      <w:rFonts w:eastAsia="Times New Roman" w:cs="Times New Roman"/>
      <w:color w:val="595959"/>
    </w:rPr>
  </w:style>
  <w:style w:type="character" w:customStyle="1" w:styleId="berschrift8Zchn">
    <w:name w:val="Überschrift 8 Zchn"/>
    <w:basedOn w:val="Absatz-Standardschriftart"/>
    <w:rPr>
      <w:rFonts w:eastAsia="Times New Roman" w:cs="Times New Roman"/>
      <w:i/>
      <w:iCs/>
      <w:color w:val="272727"/>
    </w:rPr>
  </w:style>
  <w:style w:type="character" w:customStyle="1" w:styleId="berschrift9Zchn">
    <w:name w:val="Überschrift 9 Zchn"/>
    <w:basedOn w:val="Absatz-Standardschriftart"/>
    <w:rPr>
      <w:rFonts w:eastAsia="Times New Roman" w:cs="Times New Roman"/>
      <w:color w:val="272727"/>
    </w:rPr>
  </w:style>
  <w:style w:type="paragraph" w:styleId="Titel">
    <w:name w:val="Title"/>
    <w:basedOn w:val="Standard"/>
    <w:next w:val="Standard"/>
    <w:uiPriority w:val="10"/>
    <w:qFormat/>
    <w:pPr>
      <w:spacing w:after="80" w:line="240" w:lineRule="auto"/>
      <w:contextualSpacing/>
    </w:pPr>
    <w:rPr>
      <w:rFonts w:ascii="Aptos Display" w:eastAsia="Times New Roman" w:hAnsi="Aptos Display"/>
      <w:spacing w:val="-10"/>
      <w:sz w:val="56"/>
      <w:szCs w:val="56"/>
    </w:rPr>
  </w:style>
  <w:style w:type="character" w:customStyle="1" w:styleId="TitelZchn">
    <w:name w:val="Titel Zchn"/>
    <w:basedOn w:val="Absatz-Standardschriftart"/>
    <w:rPr>
      <w:rFonts w:ascii="Aptos Display" w:eastAsia="Times New Roman" w:hAnsi="Aptos Display" w:cs="Times New Roman"/>
      <w:spacing w:val="-10"/>
      <w:kern w:val="3"/>
      <w:sz w:val="56"/>
      <w:szCs w:val="56"/>
    </w:rPr>
  </w:style>
  <w:style w:type="paragraph" w:styleId="Untertitel">
    <w:name w:val="Subtitle"/>
    <w:basedOn w:val="Standard"/>
    <w:next w:val="Standard"/>
    <w:uiPriority w:val="11"/>
    <w:qFormat/>
    <w:rPr>
      <w:rFonts w:eastAsia="Times New Roman"/>
      <w:color w:val="595959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rPr>
      <w:rFonts w:eastAsia="Times New Roman" w:cs="Times New Roman"/>
      <w:color w:val="595959"/>
      <w:spacing w:val="15"/>
      <w:sz w:val="28"/>
      <w:szCs w:val="28"/>
    </w:rPr>
  </w:style>
  <w:style w:type="paragraph" w:styleId="Zitat">
    <w:name w:val="Quote"/>
    <w:basedOn w:val="Standard"/>
    <w:next w:val="Standard"/>
    <w:pPr>
      <w:spacing w:before="160"/>
      <w:jc w:val="center"/>
    </w:pPr>
    <w:rPr>
      <w:i/>
      <w:iCs/>
      <w:color w:val="404040"/>
    </w:rPr>
  </w:style>
  <w:style w:type="character" w:customStyle="1" w:styleId="ZitatZchn">
    <w:name w:val="Zitat Zchn"/>
    <w:basedOn w:val="Absatz-Standardschriftart"/>
    <w:rPr>
      <w:i/>
      <w:iCs/>
      <w:color w:val="404040"/>
    </w:rPr>
  </w:style>
  <w:style w:type="paragraph" w:styleId="Listenabsatz">
    <w:name w:val="List Paragraph"/>
    <w:basedOn w:val="Standard"/>
    <w:pPr>
      <w:ind w:left="720"/>
      <w:contextualSpacing/>
    </w:pPr>
  </w:style>
  <w:style w:type="character" w:styleId="IntensiveHervorhebung">
    <w:name w:val="Intense Emphasis"/>
    <w:basedOn w:val="Absatz-Standardschriftart"/>
    <w:rPr>
      <w:i/>
      <w:iCs/>
      <w:color w:val="0F4761"/>
    </w:rPr>
  </w:style>
  <w:style w:type="paragraph" w:styleId="IntensivesZitat">
    <w:name w:val="Intense Quote"/>
    <w:basedOn w:val="Standard"/>
    <w:next w:val="Standard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IntensivesZitatZchn">
    <w:name w:val="Intensives Zitat Zchn"/>
    <w:basedOn w:val="Absatz-Standardschriftart"/>
    <w:rPr>
      <w:i/>
      <w:iCs/>
      <w:color w:val="0F4761"/>
    </w:rPr>
  </w:style>
  <w:style w:type="character" w:styleId="IntensiverVerweis">
    <w:name w:val="Intense Reference"/>
    <w:basedOn w:val="Absatz-Standardschriftart"/>
    <w:rPr>
      <w:b/>
      <w:bCs/>
      <w:smallCaps/>
      <w:color w:val="0F476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9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156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LAGLER Julian</dc:creator>
  <dc:description/>
  <cp:lastModifiedBy>BAUER Nico</cp:lastModifiedBy>
  <cp:revision>5</cp:revision>
  <dcterms:created xsi:type="dcterms:W3CDTF">2025-04-08T05:53:00Z</dcterms:created>
  <dcterms:modified xsi:type="dcterms:W3CDTF">2025-04-08T05:58:00Z</dcterms:modified>
</cp:coreProperties>
</file>